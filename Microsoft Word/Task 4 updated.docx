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HostTable"/>
        <w:tblpPr w:leftFromText="180" w:rightFromText="180" w:vertAnchor="text" w:tblpY="1"/>
        <w:tblOverlap w:val="never"/>
        <w:tblW w:w="0" w:type="auto"/>
        <w:jc w:val="left"/>
        <w:tblLayout w:type="fixed"/>
        <w:tblLook w:val="04A0" w:firstRow="1" w:lastRow="0" w:firstColumn="1" w:lastColumn="0" w:noHBand="0" w:noVBand="1"/>
        <w:tblDescription w:val="Layout table"/>
      </w:tblPr>
      <w:tblGrid>
        <w:gridCol w:w="3823"/>
        <w:gridCol w:w="756"/>
        <w:gridCol w:w="2613"/>
        <w:gridCol w:w="1307"/>
        <w:gridCol w:w="1307"/>
        <w:gridCol w:w="4235"/>
      </w:tblGrid>
      <w:tr w:rsidR="0003011E" w14:paraId="17B53753" w14:textId="77777777" w:rsidTr="00706265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14:paraId="046FA85C" w14:textId="77777777" w:rsidR="0003011E" w:rsidRDefault="0003011E" w:rsidP="00706265">
            <w:pPr>
              <w:pStyle w:val="BlockText"/>
              <w:ind w:righ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Internationally Recognized</w:t>
            </w:r>
          </w:p>
          <w:p w14:paraId="4A9A8246" w14:textId="77777777" w:rsidR="0003011E" w:rsidRDefault="0003011E" w:rsidP="00706265">
            <w:pPr>
              <w:pStyle w:val="BlockText"/>
              <w:ind w:right="0"/>
              <w:rPr>
                <w:sz w:val="32"/>
                <w:szCs w:val="32"/>
              </w:rPr>
            </w:pPr>
          </w:p>
          <w:p w14:paraId="2484A1C1" w14:textId="356D9010" w:rsidR="0003011E" w:rsidRDefault="0003011E" w:rsidP="00706265">
            <w:pPr>
              <w:pStyle w:val="BlockText"/>
              <w:ind w:righ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UET Graduates Are Eligible to Work Globally as It Is Associated with Washington Accord.  Programs Offered in Computer Science Are Recognized By Washington  Accord.</w:t>
            </w:r>
          </w:p>
          <w:p w14:paraId="0F3E394A" w14:textId="2B70EB42" w:rsidR="0003011E" w:rsidRDefault="00A55904" w:rsidP="00706265">
            <w:pPr>
              <w:pStyle w:val="BlockText"/>
              <w:ind w:right="0"/>
            </w:pPr>
            <w:r>
              <w:rPr>
                <w:noProof/>
                <w:lang w:eastAsia="en-US"/>
              </w:rPr>
              <w:drawing>
                <wp:inline distT="0" distB="0" distL="0" distR="0" wp14:anchorId="25FE0165" wp14:editId="7355D16D">
                  <wp:extent cx="1524000" cy="1524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3011E">
              <w:rPr>
                <w:noProof/>
                <w:lang w:eastAsia="en-US"/>
              </w:rPr>
              <w:drawing>
                <wp:anchor distT="0" distB="0" distL="114300" distR="114300" simplePos="0" relativeHeight="251662336" behindDoc="1" locked="0" layoutInCell="1" allowOverlap="1" wp14:anchorId="74D8C140" wp14:editId="3A7AACCF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4103370</wp:posOffset>
                  </wp:positionV>
                  <wp:extent cx="1970405" cy="20320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sahington accord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405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14:paraId="61288CFE" w14:textId="77777777" w:rsidR="0003011E" w:rsidRDefault="0003011E" w:rsidP="00706265">
            <w:pPr>
              <w:pStyle w:val="BlockText"/>
            </w:pPr>
          </w:p>
        </w:tc>
        <w:tc>
          <w:tcPr>
            <w:tcW w:w="2613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432" w:type="dxa"/>
              <w:right w:w="0" w:type="dxa"/>
            </w:tcMar>
          </w:tcPr>
          <w:p w14:paraId="6BB5E68E" w14:textId="77777777" w:rsidR="00736E15" w:rsidRDefault="0003011E" w:rsidP="00706265">
            <w:r>
              <w:rPr>
                <w:noProof/>
                <w:lang w:eastAsia="en-US"/>
              </w:rPr>
              <w:drawing>
                <wp:anchor distT="0" distB="0" distL="114300" distR="114300" simplePos="0" relativeHeight="251666432" behindDoc="1" locked="0" layoutInCell="1" allowOverlap="1" wp14:anchorId="0F446515" wp14:editId="4DE68EF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1270</wp:posOffset>
                  </wp:positionV>
                  <wp:extent cx="2698750" cy="4198056"/>
                  <wp:effectExtent l="0" t="0" r="635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uet road pic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423" cy="421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5AC036" w14:textId="77777777" w:rsidR="00736E15" w:rsidRPr="00736E15" w:rsidRDefault="00736E15" w:rsidP="00706265"/>
          <w:p w14:paraId="008C9D61" w14:textId="77777777" w:rsidR="00736E15" w:rsidRPr="00736E15" w:rsidRDefault="00736E15" w:rsidP="00706265"/>
          <w:p w14:paraId="2D7E49D6" w14:textId="77777777" w:rsidR="00736E15" w:rsidRPr="00736E15" w:rsidRDefault="00736E15" w:rsidP="00706265"/>
          <w:p w14:paraId="60E3680A" w14:textId="77777777" w:rsidR="00736E15" w:rsidRPr="00736E15" w:rsidRDefault="00736E15" w:rsidP="00706265"/>
          <w:p w14:paraId="0F1B300C" w14:textId="77777777" w:rsidR="00736E15" w:rsidRPr="00736E15" w:rsidRDefault="00736E15" w:rsidP="00706265"/>
          <w:p w14:paraId="210F0771" w14:textId="77777777" w:rsidR="00736E15" w:rsidRPr="00736E15" w:rsidRDefault="00736E15" w:rsidP="00706265"/>
          <w:p w14:paraId="589D2DAD" w14:textId="77777777" w:rsidR="00736E15" w:rsidRPr="00736E15" w:rsidRDefault="00736E15" w:rsidP="00706265"/>
          <w:p w14:paraId="20EE2575" w14:textId="77777777" w:rsidR="00736E15" w:rsidRPr="00736E15" w:rsidRDefault="00736E15" w:rsidP="00706265"/>
          <w:p w14:paraId="6B1FCAA6" w14:textId="77777777" w:rsidR="00736E15" w:rsidRPr="00736E15" w:rsidRDefault="00736E15" w:rsidP="00706265"/>
          <w:p w14:paraId="3DAE37A5" w14:textId="77777777" w:rsidR="00736E15" w:rsidRDefault="00736E15" w:rsidP="00706265"/>
          <w:p w14:paraId="5F9979CD" w14:textId="77777777" w:rsidR="00736E15" w:rsidRDefault="00736E15" w:rsidP="00706265">
            <w:pPr>
              <w:jc w:val="both"/>
              <w:rPr>
                <w:color w:val="0070C0"/>
                <w:sz w:val="28"/>
                <w:szCs w:val="28"/>
                <w:u w:val="thick"/>
              </w:rPr>
            </w:pPr>
          </w:p>
          <w:p w14:paraId="1DE2848B" w14:textId="77777777" w:rsidR="00736E15" w:rsidRDefault="00736E15" w:rsidP="00706265">
            <w:pPr>
              <w:jc w:val="both"/>
              <w:rPr>
                <w:color w:val="0070C0"/>
                <w:sz w:val="28"/>
                <w:szCs w:val="28"/>
                <w:u w:val="thick"/>
              </w:rPr>
            </w:pPr>
          </w:p>
          <w:p w14:paraId="16037E86" w14:textId="77777777" w:rsidR="00736E15" w:rsidRDefault="00736E15" w:rsidP="00706265">
            <w:pPr>
              <w:jc w:val="both"/>
              <w:rPr>
                <w:color w:val="0070C0"/>
                <w:sz w:val="28"/>
                <w:szCs w:val="28"/>
                <w:u w:val="thick"/>
              </w:rPr>
            </w:pPr>
          </w:p>
          <w:p w14:paraId="3238C8A9" w14:textId="77777777" w:rsidR="00736E15" w:rsidRDefault="00061991" w:rsidP="00706265">
            <w:pPr>
              <w:jc w:val="both"/>
              <w:rPr>
                <w:color w:val="0070C0"/>
                <w:sz w:val="28"/>
                <w:szCs w:val="28"/>
                <w:u w:val="thick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2107D714" wp14:editId="5B6A1928">
                      <wp:simplePos x="0" y="0"/>
                      <wp:positionH relativeFrom="column">
                        <wp:posOffset>-273050</wp:posOffset>
                      </wp:positionH>
                      <wp:positionV relativeFrom="paragraph">
                        <wp:posOffset>537845</wp:posOffset>
                      </wp:positionV>
                      <wp:extent cx="3025140" cy="1404620"/>
                      <wp:effectExtent l="0" t="0" r="22860" b="20955"/>
                      <wp:wrapSquare wrapText="bothSides"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51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7B3130" w14:textId="77777777" w:rsidR="00061991" w:rsidRPr="00A55904" w:rsidRDefault="00061991" w:rsidP="002630D9">
                                  <w:pPr>
                                    <w:suppressOverlap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thick"/>
                                    </w:rPr>
                                  </w:pPr>
                                  <w:r w:rsidRPr="00A55904"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thick"/>
                                    </w:rPr>
                                    <w:t>Visit us Online</w:t>
                                  </w:r>
                                </w:p>
                                <w:p w14:paraId="2E1AE77D" w14:textId="77777777" w:rsidR="00061991" w:rsidRPr="00A55904" w:rsidRDefault="00061991" w:rsidP="002630D9">
                                  <w:pPr>
                                    <w:suppressOverlap/>
                                    <w:rPr>
                                      <w:rFonts w:ascii="Arial Black" w:hAnsi="Arial Black"/>
                                      <w:b/>
                                      <w:bCs/>
                                      <w:color w:val="463760" w:themeColor="accent5" w:themeShade="80"/>
                                      <w:u w:val="single"/>
                                    </w:rPr>
                                  </w:pPr>
                                  <w:r w:rsidRPr="00A55904">
                                    <w:rPr>
                                      <w:rFonts w:ascii="Arial Black" w:hAnsi="Arial Black"/>
                                      <w:b/>
                                      <w:bCs/>
                                      <w:color w:val="463760" w:themeColor="accent5" w:themeShade="80"/>
                                      <w:u w:val="single"/>
                                    </w:rPr>
                                    <w:t>Lms.uet.edu.pk</w:t>
                                  </w:r>
                                </w:p>
                                <w:p w14:paraId="592F7336" w14:textId="77777777" w:rsidR="00061991" w:rsidRPr="00A55904" w:rsidRDefault="00061991" w:rsidP="002630D9">
                                  <w:pPr>
                                    <w:suppressOverlap/>
                                    <w:rPr>
                                      <w:rFonts w:ascii="Arial Black" w:hAnsi="Arial Black"/>
                                      <w:b/>
                                      <w:bCs/>
                                      <w:color w:val="463760" w:themeColor="accent5" w:themeShade="80"/>
                                      <w:u w:val="single"/>
                                    </w:rPr>
                                  </w:pPr>
                                  <w:r w:rsidRPr="00A55904">
                                    <w:rPr>
                                      <w:rFonts w:ascii="Arial Black" w:hAnsi="Arial Black"/>
                                      <w:b/>
                                      <w:bCs/>
                                      <w:color w:val="463760" w:themeColor="accent5" w:themeShade="80"/>
                                      <w:u w:val="single"/>
                                    </w:rPr>
                                    <w:t>Cse.uet.edu.pk</w:t>
                                  </w:r>
                                </w:p>
                                <w:p w14:paraId="0C63BF6E" w14:textId="77777777" w:rsidR="00061991" w:rsidRPr="00A55904" w:rsidRDefault="00061991" w:rsidP="002630D9">
                                  <w:pPr>
                                    <w:suppressOverlap/>
                                    <w:rPr>
                                      <w:rFonts w:ascii="Arial Black" w:hAnsi="Arial Black"/>
                                      <w:b/>
                                      <w:bCs/>
                                    </w:rPr>
                                  </w:pPr>
                                  <w:r w:rsidRPr="00A55904">
                                    <w:rPr>
                                      <w:rFonts w:ascii="Arial Black" w:hAnsi="Arial Black"/>
                                      <w:b/>
                                      <w:bCs/>
                                      <w:u w:val="single"/>
                                    </w:rPr>
                                    <w:t>Uet.acm@gmail.com</w:t>
                                  </w:r>
                                </w:p>
                                <w:p w14:paraId="69B38625" w14:textId="77777777" w:rsidR="00061991" w:rsidRDefault="00061991" w:rsidP="002630D9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107D71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1.5pt;margin-top:42.35pt;width:238.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" strokecolor="white [3212]">
                      <v:textbox style="mso-fit-shape-to-text:t">
                        <w:txbxContent>
                          <w:p w14:paraId="417B3130" w14:textId="77777777" w:rsidR="00061991" w:rsidRPr="00A55904" w:rsidRDefault="00061991" w:rsidP="002630D9">
                            <w:pPr>
                              <w:suppressOverlap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thick"/>
                              </w:rPr>
                            </w:pPr>
                            <w:r w:rsidRPr="00A55904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thick"/>
                              </w:rPr>
                              <w:t>Visit us Online</w:t>
                            </w:r>
                          </w:p>
                          <w:p w14:paraId="2E1AE77D" w14:textId="77777777" w:rsidR="00061991" w:rsidRPr="00A55904" w:rsidRDefault="00061991" w:rsidP="002630D9">
                            <w:pPr>
                              <w:suppressOverlap/>
                              <w:rPr>
                                <w:rFonts w:ascii="Arial Black" w:hAnsi="Arial Black"/>
                                <w:b/>
                                <w:bCs/>
                                <w:color w:val="463760" w:themeColor="accent5" w:themeShade="80"/>
                                <w:u w:val="single"/>
                              </w:rPr>
                            </w:pPr>
                            <w:r w:rsidRPr="00A55904">
                              <w:rPr>
                                <w:rFonts w:ascii="Arial Black" w:hAnsi="Arial Black"/>
                                <w:b/>
                                <w:bCs/>
                                <w:color w:val="463760" w:themeColor="accent5" w:themeShade="80"/>
                                <w:u w:val="single"/>
                              </w:rPr>
                              <w:t>Lms.uet.edu.pk</w:t>
                            </w:r>
                          </w:p>
                          <w:p w14:paraId="592F7336" w14:textId="77777777" w:rsidR="00061991" w:rsidRPr="00A55904" w:rsidRDefault="00061991" w:rsidP="002630D9">
                            <w:pPr>
                              <w:suppressOverlap/>
                              <w:rPr>
                                <w:rFonts w:ascii="Arial Black" w:hAnsi="Arial Black"/>
                                <w:b/>
                                <w:bCs/>
                                <w:color w:val="463760" w:themeColor="accent5" w:themeShade="80"/>
                                <w:u w:val="single"/>
                              </w:rPr>
                            </w:pPr>
                            <w:r w:rsidRPr="00A55904">
                              <w:rPr>
                                <w:rFonts w:ascii="Arial Black" w:hAnsi="Arial Black"/>
                                <w:b/>
                                <w:bCs/>
                                <w:color w:val="463760" w:themeColor="accent5" w:themeShade="80"/>
                                <w:u w:val="single"/>
                              </w:rPr>
                              <w:t>Cse.uet.edu.pk</w:t>
                            </w:r>
                          </w:p>
                          <w:p w14:paraId="0C63BF6E" w14:textId="77777777" w:rsidR="00061991" w:rsidRPr="00A55904" w:rsidRDefault="00061991" w:rsidP="002630D9">
                            <w:pPr>
                              <w:suppressOverlap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A55904">
                              <w:rPr>
                                <w:rFonts w:ascii="Arial Black" w:hAnsi="Arial Black"/>
                                <w:b/>
                                <w:bCs/>
                                <w:u w:val="single"/>
                              </w:rPr>
                              <w:t>Uet.acm@gmail.com</w:t>
                            </w:r>
                          </w:p>
                          <w:p w14:paraId="69B38625" w14:textId="77777777" w:rsidR="00061991" w:rsidRDefault="00061991" w:rsidP="002630D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776D65B" w14:textId="77777777" w:rsidR="0003011E" w:rsidRPr="00736E15" w:rsidRDefault="0003011E" w:rsidP="00061991"/>
        </w:tc>
        <w:tc>
          <w:tcPr>
            <w:tcW w:w="1307" w:type="dxa"/>
            <w:tcMar>
              <w:top w:w="288" w:type="dxa"/>
              <w:right w:w="432" w:type="dxa"/>
            </w:tcMar>
          </w:tcPr>
          <w:p w14:paraId="2E35251B" w14:textId="77777777" w:rsidR="00830013" w:rsidRDefault="00830013" w:rsidP="00706265"/>
          <w:p w14:paraId="47DD35FB" w14:textId="77777777" w:rsidR="00830013" w:rsidRDefault="00830013" w:rsidP="00706265"/>
          <w:p w14:paraId="0C6CA85E" w14:textId="77777777" w:rsidR="00830013" w:rsidRDefault="00830013" w:rsidP="00706265"/>
          <w:p w14:paraId="3F83CAE2" w14:textId="77777777" w:rsidR="00830013" w:rsidRDefault="00830013" w:rsidP="00706265"/>
          <w:p w14:paraId="3E0B0470" w14:textId="77777777" w:rsidR="00061991" w:rsidRDefault="00061991" w:rsidP="00706265"/>
          <w:p w14:paraId="47B60957" w14:textId="77777777" w:rsidR="00061991" w:rsidRPr="00061991" w:rsidRDefault="00061991" w:rsidP="00061991"/>
          <w:p w14:paraId="2D91217A" w14:textId="77777777" w:rsidR="00061991" w:rsidRPr="00061991" w:rsidRDefault="00061991" w:rsidP="00061991"/>
          <w:p w14:paraId="33BE1B1D" w14:textId="77777777" w:rsidR="00061991" w:rsidRPr="00061991" w:rsidRDefault="00061991" w:rsidP="00061991"/>
          <w:p w14:paraId="1F23008D" w14:textId="77777777" w:rsidR="00061991" w:rsidRPr="00061991" w:rsidRDefault="00061991" w:rsidP="00061991"/>
          <w:p w14:paraId="1CD8F2F9" w14:textId="77777777" w:rsidR="00061991" w:rsidRPr="00061991" w:rsidRDefault="00061991" w:rsidP="00061991"/>
          <w:p w14:paraId="49EDF474" w14:textId="77777777" w:rsidR="00061991" w:rsidRPr="00061991" w:rsidRDefault="00061991" w:rsidP="00061991"/>
          <w:p w14:paraId="48C7D03F" w14:textId="77777777" w:rsidR="00061991" w:rsidRDefault="00061991" w:rsidP="00061991"/>
          <w:p w14:paraId="348CCD04" w14:textId="77777777" w:rsidR="00830013" w:rsidRPr="00061991" w:rsidRDefault="00830013" w:rsidP="00061991"/>
        </w:tc>
        <w:tc>
          <w:tcPr>
            <w:tcW w:w="1307" w:type="dxa"/>
            <w:tcBorders>
              <w:right w:val="single" w:sz="2" w:space="0" w:color="BFBFBF" w:themeColor="background1" w:themeShade="BF"/>
            </w:tcBorders>
            <w:textDirection w:val="btLr"/>
          </w:tcPr>
          <w:p w14:paraId="18A1DAE9" w14:textId="77777777" w:rsidR="0003011E" w:rsidRDefault="0003011E" w:rsidP="00706265">
            <w:pPr>
              <w:pStyle w:val="Recipient"/>
            </w:pPr>
          </w:p>
        </w:tc>
        <w:tc>
          <w:tcPr>
            <w:tcW w:w="4235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14:paraId="1457E8ED" w14:textId="77777777" w:rsidR="0003011E" w:rsidRPr="00706265" w:rsidRDefault="00706265" w:rsidP="00706265">
            <w:pPr>
              <w:pStyle w:val="Title"/>
              <w:rPr>
                <w:sz w:val="20"/>
                <w:szCs w:val="2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6634634E" wp14:editId="02D29ABB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635</wp:posOffset>
                      </wp:positionV>
                      <wp:extent cx="1327150" cy="889000"/>
                      <wp:effectExtent l="0" t="0" r="25400" b="2540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7150" cy="889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6360BE" w14:textId="77777777" w:rsidR="00706265" w:rsidRPr="00706265" w:rsidRDefault="00706265" w:rsidP="00706265">
                                  <w:pPr>
                                    <w:pStyle w:val="Titl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706265">
                                    <w:rPr>
                                      <w:sz w:val="20"/>
                                      <w:szCs w:val="20"/>
                                    </w:rPr>
                                    <w:t>epartment of Computer Science and</w:t>
                                  </w:r>
                                </w:p>
                                <w:p w14:paraId="0683368A" w14:textId="77777777" w:rsidR="00706265" w:rsidRPr="00706265" w:rsidRDefault="00706265" w:rsidP="00706265">
                                  <w:pPr>
                                    <w:pStyle w:val="Titl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06265">
                                    <w:rPr>
                                      <w:sz w:val="20"/>
                                      <w:szCs w:val="20"/>
                                    </w:rPr>
                                    <w:t>Engineering, UET Lahore.</w:t>
                                  </w:r>
                                </w:p>
                                <w:p w14:paraId="72CFF39E" w14:textId="77777777" w:rsidR="00706265" w:rsidRDefault="0070626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4634E" id="_x0000_s1027" type="#_x0000_t202" style="position:absolute;margin-left:69.15pt;margin-top:.05pt;width:104.5pt;height:7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" strokecolor="white [3212]">
                      <v:textbox>
                        <w:txbxContent>
                          <w:p w14:paraId="336360BE" w14:textId="77777777" w:rsidR="00706265" w:rsidRPr="00706265" w:rsidRDefault="00706265" w:rsidP="00706265">
                            <w:pPr>
                              <w:pStyle w:val="Titl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Pr="00706265">
                              <w:rPr>
                                <w:sz w:val="20"/>
                                <w:szCs w:val="20"/>
                              </w:rPr>
                              <w:t>epartment of Computer Science and</w:t>
                            </w:r>
                          </w:p>
                          <w:p w14:paraId="0683368A" w14:textId="77777777" w:rsidR="00706265" w:rsidRPr="00706265" w:rsidRDefault="00706265" w:rsidP="00706265">
                            <w:pPr>
                              <w:pStyle w:val="Title"/>
                              <w:rPr>
                                <w:sz w:val="20"/>
                                <w:szCs w:val="20"/>
                              </w:rPr>
                            </w:pPr>
                            <w:r w:rsidRPr="00706265">
                              <w:rPr>
                                <w:sz w:val="20"/>
                                <w:szCs w:val="20"/>
                              </w:rPr>
                              <w:t>Engineering, UET Lahore.</w:t>
                            </w:r>
                          </w:p>
                          <w:p w14:paraId="72CFF39E" w14:textId="77777777" w:rsidR="00706265" w:rsidRDefault="00706265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en-US"/>
              </w:rPr>
              <w:t xml:space="preserve"> </w:t>
            </w:r>
            <w:r w:rsidR="0003011E">
              <w:rPr>
                <w:noProof/>
                <w:lang w:eastAsia="en-US"/>
              </w:rPr>
              <w:drawing>
                <wp:inline distT="0" distB="0" distL="0" distR="0" wp14:anchorId="6486A0EB" wp14:editId="425F101A">
                  <wp:extent cx="609600" cy="762000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F7C21" w14:textId="77777777" w:rsidR="0003011E" w:rsidRPr="0037743C" w:rsidRDefault="0003011E" w:rsidP="00706265">
            <w:pPr>
              <w:pStyle w:val="Title"/>
            </w:pPr>
          </w:p>
          <w:p w14:paraId="1A99C207" w14:textId="00433BF4" w:rsidR="0003011E" w:rsidRDefault="00A55904" w:rsidP="00706265">
            <w:r>
              <w:rPr>
                <w:noProof/>
              </w:rPr>
              <w:drawing>
                <wp:inline distT="0" distB="0" distL="0" distR="0" wp14:anchorId="2E5FBBE2" wp14:editId="2DBF4A23">
                  <wp:extent cx="2217420" cy="4754880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0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82825" w14:textId="77777777" w:rsidR="00CE1E3B" w:rsidRDefault="00706265" w:rsidP="00D91EF3">
      <w:pPr>
        <w:pStyle w:val="NoSpacing"/>
      </w:pPr>
      <w:r>
        <w:lastRenderedPageBreak/>
        <w:br w:type="textWrapping" w:clear="all"/>
      </w:r>
    </w:p>
    <w:tbl>
      <w:tblPr>
        <w:tblStyle w:val="HostTable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4579"/>
        <w:gridCol w:w="5227"/>
        <w:gridCol w:w="4579"/>
      </w:tblGrid>
      <w:tr w:rsidR="0037743C" w14:paraId="6D5F6671" w14:textId="77777777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14:paraId="1FC8E7BD" w14:textId="1B35600E" w:rsidR="0037743C" w:rsidRDefault="00A55904" w:rsidP="0037743C">
            <w:r>
              <w:rPr>
                <w:noProof/>
              </w:rPr>
              <w:drawing>
                <wp:inline distT="0" distB="0" distL="0" distR="0" wp14:anchorId="69B2ADFC" wp14:editId="1F0B9E6F">
                  <wp:extent cx="2466975" cy="215646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EFE65" w14:textId="77777777" w:rsidR="00830013" w:rsidRPr="00A55904" w:rsidRDefault="00830013" w:rsidP="00830013">
            <w:pPr>
              <w:rPr>
                <w:b/>
                <w:bCs/>
                <w:color w:val="0070C0"/>
                <w:sz w:val="32"/>
                <w:szCs w:val="32"/>
                <w:u w:val="thick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904">
              <w:rPr>
                <w:b/>
                <w:bCs/>
                <w:color w:val="0070C0"/>
                <w:sz w:val="32"/>
                <w:szCs w:val="32"/>
                <w:u w:val="thick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Courses Offered</w:t>
            </w:r>
          </w:p>
          <w:p w14:paraId="3222667F" w14:textId="77777777" w:rsidR="00830013" w:rsidRPr="002630D9" w:rsidRDefault="00830013" w:rsidP="00830013">
            <w:pPr>
              <w:pStyle w:val="ListParagraph"/>
              <w:rPr>
                <w:i/>
                <w:iCs/>
                <w:color w:val="DA2F4A" w:themeColor="accent6" w:themeShade="BF"/>
                <w:sz w:val="32"/>
                <w:szCs w:val="32"/>
              </w:rPr>
            </w:pPr>
          </w:p>
          <w:p w14:paraId="6CC2EF13" w14:textId="77777777" w:rsidR="00830013" w:rsidRPr="002630D9" w:rsidRDefault="00830013" w:rsidP="00830013">
            <w:pPr>
              <w:pStyle w:val="ListParagraph"/>
              <w:numPr>
                <w:ilvl w:val="0"/>
                <w:numId w:val="15"/>
              </w:numPr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  <w:t>BSc. Computer Engineering</w:t>
            </w:r>
          </w:p>
          <w:p w14:paraId="0D5A9D0C" w14:textId="77777777" w:rsidR="00830013" w:rsidRPr="002630D9" w:rsidRDefault="00830013" w:rsidP="00830013">
            <w:pPr>
              <w:pStyle w:val="ListParagraph"/>
              <w:numPr>
                <w:ilvl w:val="0"/>
                <w:numId w:val="15"/>
              </w:numPr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  <w:t>BSc. Computer Science</w:t>
            </w:r>
          </w:p>
          <w:p w14:paraId="6847939F" w14:textId="77777777" w:rsidR="00830013" w:rsidRPr="002630D9" w:rsidRDefault="00830013" w:rsidP="00830013">
            <w:pPr>
              <w:pStyle w:val="ListParagraph"/>
              <w:numPr>
                <w:ilvl w:val="0"/>
                <w:numId w:val="15"/>
              </w:numPr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  <w:t>MSc. Computer Science</w:t>
            </w:r>
          </w:p>
          <w:p w14:paraId="1CF738CB" w14:textId="77777777" w:rsidR="00830013" w:rsidRPr="002630D9" w:rsidRDefault="00830013" w:rsidP="00830013">
            <w:pPr>
              <w:pStyle w:val="ListParagraph"/>
              <w:numPr>
                <w:ilvl w:val="0"/>
                <w:numId w:val="15"/>
              </w:numPr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  <w:t>MSc. Computer Engineering</w:t>
            </w:r>
          </w:p>
          <w:p w14:paraId="534A8B27" w14:textId="77777777" w:rsidR="00830013" w:rsidRPr="002630D9" w:rsidRDefault="00830013" w:rsidP="00830013">
            <w:pPr>
              <w:pStyle w:val="ListParagraph"/>
              <w:rPr>
                <w:rFonts w:ascii="Arial Black" w:hAnsi="Arial Black"/>
                <w:b/>
                <w:bCs/>
                <w:i/>
                <w:iCs/>
                <w:color w:val="DA2F4A" w:themeColor="accent6" w:themeShade="BF"/>
              </w:rPr>
            </w:pPr>
          </w:p>
          <w:p w14:paraId="6DC934FA" w14:textId="77777777" w:rsidR="00830013" w:rsidRPr="002630D9" w:rsidRDefault="00830013" w:rsidP="00830013">
            <w:pPr>
              <w:pStyle w:val="ListParagraph"/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</w:pPr>
          </w:p>
          <w:p w14:paraId="5B02448B" w14:textId="77777777" w:rsidR="00830013" w:rsidRPr="00A55904" w:rsidRDefault="00830013" w:rsidP="00830013">
            <w:pPr>
              <w:tabs>
                <w:tab w:val="left" w:pos="1277"/>
              </w:tabs>
              <w:rPr>
                <w:b/>
                <w:bCs/>
                <w:color w:val="0070C0"/>
                <w:u w:val="thick"/>
              </w:rPr>
            </w:pPr>
            <w:r w:rsidRPr="00A55904">
              <w:rPr>
                <w:b/>
                <w:bCs/>
                <w:color w:val="0070C0"/>
                <w:sz w:val="32"/>
                <w:szCs w:val="32"/>
                <w:u w:val="thick"/>
              </w:rPr>
              <w:t>Careers</w:t>
            </w:r>
            <w:r w:rsidRPr="00A55904">
              <w:rPr>
                <w:b/>
                <w:bCs/>
                <w:color w:val="0070C0"/>
                <w:u w:val="thick"/>
              </w:rPr>
              <w:tab/>
            </w:r>
          </w:p>
          <w:p w14:paraId="010C6DBA" w14:textId="77777777" w:rsidR="00830013" w:rsidRPr="002630D9" w:rsidRDefault="00830013" w:rsidP="00830013">
            <w:pPr>
              <w:pStyle w:val="ListParagraph"/>
              <w:numPr>
                <w:ilvl w:val="0"/>
                <w:numId w:val="16"/>
              </w:numPr>
              <w:tabs>
                <w:tab w:val="left" w:pos="1277"/>
              </w:tabs>
              <w:rPr>
                <w:b/>
                <w:bCs/>
                <w:i/>
                <w:iCs/>
                <w:color w:val="000000" w:themeColor="text1"/>
                <w:u w:val="thick"/>
              </w:rPr>
            </w:pPr>
            <w:r w:rsidRPr="002630D9">
              <w:rPr>
                <w:b/>
                <w:bCs/>
                <w:i/>
                <w:iCs/>
                <w:color w:val="000000" w:themeColor="text1"/>
                <w:u w:val="thick"/>
              </w:rPr>
              <w:t>App Development</w:t>
            </w:r>
          </w:p>
          <w:p w14:paraId="54DA3B41" w14:textId="77777777" w:rsidR="00830013" w:rsidRPr="002630D9" w:rsidRDefault="00830013" w:rsidP="00830013">
            <w:pPr>
              <w:pStyle w:val="ListParagraph"/>
              <w:numPr>
                <w:ilvl w:val="0"/>
                <w:numId w:val="16"/>
              </w:numPr>
              <w:tabs>
                <w:tab w:val="left" w:pos="1277"/>
              </w:tabs>
              <w:rPr>
                <w:b/>
                <w:bCs/>
                <w:i/>
                <w:iCs/>
                <w:color w:val="000000" w:themeColor="text1"/>
                <w:u w:val="thick"/>
              </w:rPr>
            </w:pPr>
            <w:r w:rsidRPr="002630D9">
              <w:rPr>
                <w:b/>
                <w:bCs/>
                <w:i/>
                <w:iCs/>
                <w:color w:val="000000" w:themeColor="text1"/>
                <w:u w:val="thick"/>
              </w:rPr>
              <w:t>Computer Networking</w:t>
            </w:r>
          </w:p>
          <w:p w14:paraId="53201FC7" w14:textId="77777777" w:rsidR="00830013" w:rsidRPr="002630D9" w:rsidRDefault="00830013" w:rsidP="00830013">
            <w:pPr>
              <w:pStyle w:val="ListParagraph"/>
              <w:numPr>
                <w:ilvl w:val="0"/>
                <w:numId w:val="16"/>
              </w:numPr>
              <w:tabs>
                <w:tab w:val="left" w:pos="1277"/>
              </w:tabs>
              <w:rPr>
                <w:b/>
                <w:bCs/>
                <w:i/>
                <w:iCs/>
                <w:color w:val="000000" w:themeColor="text1"/>
                <w:u w:val="thick"/>
              </w:rPr>
            </w:pPr>
            <w:r w:rsidRPr="002630D9">
              <w:rPr>
                <w:b/>
                <w:bCs/>
                <w:i/>
                <w:iCs/>
                <w:color w:val="000000" w:themeColor="text1"/>
                <w:u w:val="thick"/>
              </w:rPr>
              <w:t>Computer systems Administrators</w:t>
            </w:r>
          </w:p>
          <w:p w14:paraId="12700191" w14:textId="77777777" w:rsidR="00830013" w:rsidRPr="00D74B00" w:rsidRDefault="00830013" w:rsidP="00830013"/>
          <w:p w14:paraId="6DF8DD35" w14:textId="77777777" w:rsidR="0037743C" w:rsidRDefault="0037743C" w:rsidP="0037743C">
            <w:pPr>
              <w:pStyle w:val="Heading1"/>
            </w:pPr>
          </w:p>
          <w:p w14:paraId="7F4B29AB" w14:textId="77777777" w:rsidR="0037743C" w:rsidRDefault="0037743C" w:rsidP="0037743C"/>
        </w:tc>
        <w:tc>
          <w:tcPr>
            <w:tcW w:w="5227" w:type="dxa"/>
            <w:tcMar>
              <w:left w:w="432" w:type="dxa"/>
              <w:right w:w="432" w:type="dxa"/>
            </w:tcMar>
          </w:tcPr>
          <w:p w14:paraId="601ACA86" w14:textId="55848A7E" w:rsidR="002630D9" w:rsidRPr="002630D9" w:rsidRDefault="002630D9" w:rsidP="002630D9">
            <w:pPr>
              <w:pStyle w:val="Quote"/>
              <w:shd w:val="clear" w:color="auto" w:fill="C7EAE8" w:themeFill="accent1" w:themeFillTint="66"/>
              <w:tabs>
                <w:tab w:val="center" w:pos="2181"/>
                <w:tab w:val="right" w:pos="3931"/>
              </w:tabs>
              <w:jc w:val="center"/>
              <w:rPr>
                <w:rFonts w:ascii="Arial Black" w:hAnsi="Arial Black"/>
                <w:b/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Arial Black" w:hAnsi="Arial Black"/>
                <w:b/>
                <w:i/>
                <w:iCs/>
                <w:color w:val="000000" w:themeColor="text1"/>
                <w:sz w:val="26"/>
                <w:szCs w:val="26"/>
              </w:rPr>
              <w:t xml:space="preserve">“ </w:t>
            </w:r>
            <w:r w:rsidRPr="002630D9">
              <w:rPr>
                <w:rFonts w:ascii="Arial Black" w:hAnsi="Arial Black"/>
                <w:b/>
                <w:i/>
                <w:iCs/>
                <w:color w:val="000000" w:themeColor="text1"/>
                <w:sz w:val="26"/>
                <w:szCs w:val="26"/>
              </w:rPr>
              <w:t>Science is a way of thinking much more than it is a body of  knowledge</w:t>
            </w:r>
            <w:r>
              <w:rPr>
                <w:rFonts w:ascii="Arial Black" w:hAnsi="Arial Black"/>
                <w:b/>
                <w:i/>
                <w:iCs/>
                <w:color w:val="000000" w:themeColor="text1"/>
                <w:sz w:val="26"/>
                <w:szCs w:val="26"/>
              </w:rPr>
              <w:t xml:space="preserve"> “</w:t>
            </w:r>
          </w:p>
          <w:p w14:paraId="4D677B09" w14:textId="77777777" w:rsidR="002630D9" w:rsidRPr="002630D9" w:rsidRDefault="002630D9" w:rsidP="002630D9">
            <w:pPr>
              <w:pStyle w:val="Quote"/>
              <w:shd w:val="clear" w:color="auto" w:fill="C7EAE8" w:themeFill="accent1" w:themeFillTint="66"/>
              <w:tabs>
                <w:tab w:val="center" w:pos="2181"/>
                <w:tab w:val="right" w:pos="3931"/>
              </w:tabs>
              <w:rPr>
                <w:b/>
                <w:color w:val="00B0F0"/>
                <w:sz w:val="26"/>
                <w:szCs w:val="26"/>
              </w:rPr>
            </w:pPr>
          </w:p>
          <w:p w14:paraId="4E42E43A" w14:textId="7D205C1D" w:rsidR="00830013" w:rsidRPr="002630D9" w:rsidRDefault="002630D9" w:rsidP="002630D9">
            <w:pPr>
              <w:pStyle w:val="Quote"/>
              <w:shd w:val="clear" w:color="auto" w:fill="C7EAE8" w:themeFill="accent1" w:themeFillTint="66"/>
              <w:tabs>
                <w:tab w:val="center" w:pos="2181"/>
                <w:tab w:val="right" w:pos="3931"/>
              </w:tabs>
              <w:jc w:val="center"/>
              <w:rPr>
                <w:rFonts w:ascii="Arial Black" w:hAnsi="Arial Black"/>
                <w:b/>
                <w:i/>
                <w:iCs/>
                <w:color w:val="002060"/>
                <w:sz w:val="30"/>
                <w:szCs w:val="30"/>
                <w:u w:val="single"/>
              </w:rPr>
            </w:pPr>
            <w:r w:rsidRPr="002630D9">
              <w:rPr>
                <w:rFonts w:ascii="Arial Black" w:hAnsi="Arial Black"/>
                <w:b/>
                <w:i/>
                <w:iCs/>
                <w:color w:val="002060"/>
                <w:sz w:val="30"/>
                <w:szCs w:val="30"/>
                <w:u w:val="single"/>
              </w:rPr>
              <w:t>Carl Sagan</w:t>
            </w:r>
          </w:p>
          <w:p w14:paraId="773A6E1E" w14:textId="77777777" w:rsidR="00830013" w:rsidRPr="00A55904" w:rsidRDefault="00830013" w:rsidP="00830013">
            <w:pPr>
              <w:rPr>
                <w:rFonts w:ascii="Arial Black" w:hAnsi="Arial Black"/>
                <w:color w:val="0070C0"/>
                <w:sz w:val="32"/>
                <w:szCs w:val="32"/>
                <w:u w:val="thick"/>
              </w:rPr>
            </w:pPr>
            <w:r w:rsidRPr="00A55904">
              <w:rPr>
                <w:rFonts w:ascii="Arial Black" w:hAnsi="Arial Black"/>
                <w:color w:val="0070C0"/>
                <w:sz w:val="32"/>
                <w:szCs w:val="32"/>
                <w:u w:val="thick"/>
              </w:rPr>
              <w:t>Technical Society</w:t>
            </w:r>
          </w:p>
          <w:p w14:paraId="179F6811" w14:textId="77777777" w:rsidR="00830013" w:rsidRPr="002630D9" w:rsidRDefault="00830013" w:rsidP="00830013">
            <w:pPr>
              <w:rPr>
                <w:b/>
                <w:bCs/>
                <w:i/>
                <w:iCs/>
                <w:color w:val="808080" w:themeColor="background1" w:themeShade="80"/>
                <w:sz w:val="32"/>
                <w:szCs w:val="32"/>
              </w:rPr>
            </w:pPr>
          </w:p>
          <w:p w14:paraId="59680EB2" w14:textId="77777777" w:rsidR="00830013" w:rsidRPr="002630D9" w:rsidRDefault="00830013" w:rsidP="00830013">
            <w:pPr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  <w:t>UET ACM is one of the celebrated scientific society which is actively participated in different events in collaboration with ICOSST (KICS)</w:t>
            </w:r>
          </w:p>
          <w:p w14:paraId="08089730" w14:textId="77777777" w:rsidR="00830013" w:rsidRPr="002630D9" w:rsidRDefault="00830013" w:rsidP="00830013">
            <w:pPr>
              <w:pStyle w:val="ListParagraph"/>
              <w:numPr>
                <w:ilvl w:val="0"/>
                <w:numId w:val="17"/>
              </w:numPr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  <w:t>IEEE UET SOCIETY</w:t>
            </w:r>
          </w:p>
          <w:p w14:paraId="4C9CBBB8" w14:textId="77777777" w:rsidR="00830013" w:rsidRPr="002630D9" w:rsidRDefault="00830013" w:rsidP="00830013">
            <w:pPr>
              <w:pStyle w:val="ListParagraph"/>
              <w:numPr>
                <w:ilvl w:val="0"/>
                <w:numId w:val="17"/>
              </w:numPr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  <w:t>COMPUTER CLUB</w:t>
            </w:r>
          </w:p>
          <w:p w14:paraId="33DA4CEC" w14:textId="77777777" w:rsidR="00830013" w:rsidRPr="002630D9" w:rsidRDefault="00830013" w:rsidP="00830013">
            <w:pPr>
              <w:pStyle w:val="ListParagraph"/>
              <w:numPr>
                <w:ilvl w:val="0"/>
                <w:numId w:val="17"/>
              </w:numPr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0000" w:themeColor="text1"/>
              </w:rPr>
              <w:t>IET SOCIETY</w:t>
            </w:r>
          </w:p>
          <w:p w14:paraId="58C5D3B9" w14:textId="77777777" w:rsidR="00830013" w:rsidRPr="005D6576" w:rsidRDefault="00830013" w:rsidP="00830013">
            <w:pPr>
              <w:pStyle w:val="ListParagraph"/>
              <w:rPr>
                <w:color w:val="808080" w:themeColor="background1" w:themeShade="80"/>
              </w:rPr>
            </w:pPr>
          </w:p>
          <w:p w14:paraId="38583FD1" w14:textId="77777777" w:rsidR="00FE14B1" w:rsidRPr="00A55904" w:rsidRDefault="00FE14B1" w:rsidP="00FE14B1">
            <w:pPr>
              <w:rPr>
                <w:rFonts w:ascii="Arial Black" w:hAnsi="Arial Black"/>
                <w:b/>
                <w:bCs/>
                <w:color w:val="000000" w:themeColor="text1"/>
                <w:sz w:val="28"/>
                <w:szCs w:val="28"/>
                <w:u w:val="thick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904">
              <w:rPr>
                <w:rFonts w:ascii="Arial Black" w:hAnsi="Arial Black"/>
                <w:b/>
                <w:bCs/>
                <w:color w:val="000000" w:themeColor="text1"/>
                <w:sz w:val="28"/>
                <w:szCs w:val="28"/>
                <w:u w:val="thick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COMPUTER FACILITIES</w:t>
            </w:r>
          </w:p>
          <w:p w14:paraId="2C950613" w14:textId="77777777" w:rsidR="00FE14B1" w:rsidRPr="002630D9" w:rsidRDefault="00FE14B1" w:rsidP="00FE14B1">
            <w:pPr>
              <w:rPr>
                <w:b/>
                <w:bCs/>
                <w:i/>
                <w:iCs/>
              </w:rPr>
            </w:pPr>
            <w:r w:rsidRPr="002630D9">
              <w:rPr>
                <w:b/>
                <w:bCs/>
                <w:i/>
                <w:iCs/>
              </w:rPr>
              <w:t>Computer cell is providing advanced internet services to all universities.</w:t>
            </w:r>
          </w:p>
          <w:p w14:paraId="6C16D5E0" w14:textId="77777777" w:rsidR="00830013" w:rsidRDefault="00830013" w:rsidP="00830013">
            <w:pPr>
              <w:rPr>
                <w:color w:val="0070C0"/>
                <w:sz w:val="28"/>
                <w:szCs w:val="28"/>
                <w:u w:val="thick"/>
              </w:rPr>
            </w:pPr>
          </w:p>
          <w:p w14:paraId="4317DD73" w14:textId="77777777" w:rsidR="00830013" w:rsidRDefault="00830013" w:rsidP="00830013">
            <w:pPr>
              <w:rPr>
                <w:color w:val="0070C0"/>
                <w:sz w:val="28"/>
                <w:szCs w:val="28"/>
                <w:u w:val="thick"/>
              </w:rPr>
            </w:pPr>
          </w:p>
          <w:p w14:paraId="05974DFC" w14:textId="77777777" w:rsidR="00830013" w:rsidRDefault="00830013" w:rsidP="00830013">
            <w:pPr>
              <w:rPr>
                <w:color w:val="0070C0"/>
                <w:sz w:val="28"/>
                <w:szCs w:val="28"/>
                <w:u w:val="thick"/>
              </w:rPr>
            </w:pPr>
          </w:p>
          <w:p w14:paraId="189781C9" w14:textId="77777777" w:rsidR="00830013" w:rsidRDefault="00830013" w:rsidP="00830013">
            <w:pPr>
              <w:rPr>
                <w:color w:val="0070C0"/>
                <w:sz w:val="28"/>
                <w:szCs w:val="28"/>
                <w:u w:val="thick"/>
              </w:rPr>
            </w:pPr>
          </w:p>
          <w:p w14:paraId="075AA935" w14:textId="77777777" w:rsidR="00830013" w:rsidRDefault="00830013" w:rsidP="00830013">
            <w:pPr>
              <w:rPr>
                <w:color w:val="0070C0"/>
                <w:sz w:val="28"/>
                <w:szCs w:val="28"/>
                <w:u w:val="thick"/>
              </w:rPr>
            </w:pPr>
          </w:p>
          <w:p w14:paraId="3C19F7AC" w14:textId="77777777" w:rsidR="00830013" w:rsidRDefault="00830013" w:rsidP="00830013">
            <w:pPr>
              <w:rPr>
                <w:color w:val="0070C0"/>
                <w:sz w:val="28"/>
                <w:szCs w:val="28"/>
                <w:u w:val="thick"/>
              </w:rPr>
            </w:pPr>
            <w:r w:rsidRPr="005D6576">
              <w:rPr>
                <w:color w:val="0070C0"/>
                <w:sz w:val="28"/>
                <w:szCs w:val="28"/>
                <w:u w:val="thick"/>
              </w:rPr>
              <w:t>COMPUTER FACILITIES</w:t>
            </w:r>
          </w:p>
          <w:p w14:paraId="4B3F5BC6" w14:textId="77777777" w:rsidR="00830013" w:rsidRPr="005D6576" w:rsidRDefault="00830013" w:rsidP="00830013">
            <w:r w:rsidRPr="005D6576">
              <w:t>Computer cell is providing advanced internet services to all universities.</w:t>
            </w:r>
          </w:p>
          <w:p w14:paraId="58B0900C" w14:textId="77777777" w:rsidR="00075279" w:rsidRDefault="00075279" w:rsidP="0037743C"/>
          <w:p w14:paraId="08930364" w14:textId="77777777" w:rsidR="0037743C" w:rsidRDefault="0037743C" w:rsidP="0037743C">
            <w:pPr>
              <w:pStyle w:val="Heading1"/>
            </w:pPr>
          </w:p>
          <w:p w14:paraId="0AF5BD71" w14:textId="77777777" w:rsidR="0037743C" w:rsidRDefault="0037743C" w:rsidP="00830013"/>
        </w:tc>
        <w:tc>
          <w:tcPr>
            <w:tcW w:w="4579" w:type="dxa"/>
            <w:tcMar>
              <w:left w:w="432" w:type="dxa"/>
            </w:tcMar>
          </w:tcPr>
          <w:p w14:paraId="10714EAD" w14:textId="77777777" w:rsidR="00FE14B1" w:rsidRPr="002630D9" w:rsidRDefault="00FE14B1" w:rsidP="00FE14B1">
            <w:pPr>
              <w:pStyle w:val="Website"/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630D9"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Dean: Prof. Dr Aftab Sohail</w:t>
            </w:r>
          </w:p>
          <w:p w14:paraId="65E40648" w14:textId="77777777" w:rsidR="00FE14B1" w:rsidRPr="002630D9" w:rsidRDefault="00FE14B1" w:rsidP="00FE14B1">
            <w:pPr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630D9"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Chairman: Prof. Dr </w:t>
            </w:r>
          </w:p>
          <w:p w14:paraId="77D1E446" w14:textId="77777777" w:rsidR="00FE14B1" w:rsidRPr="002630D9" w:rsidRDefault="00FE14B1" w:rsidP="00FE14B1">
            <w:pPr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630D9"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Muhammad Shahbaz</w:t>
            </w:r>
          </w:p>
          <w:p w14:paraId="4A2F55C1" w14:textId="77777777" w:rsidR="00FE14B1" w:rsidRPr="002630D9" w:rsidRDefault="00FE14B1" w:rsidP="00FE14B1">
            <w:pPr>
              <w:rPr>
                <w:rFonts w:ascii="Arial Black" w:hAnsi="Arial Black"/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44BECC" w14:textId="77777777" w:rsidR="00FE14B1" w:rsidRPr="002630D9" w:rsidRDefault="00FE14B1" w:rsidP="00FE14B1">
            <w:pPr>
              <w:rPr>
                <w:i/>
                <w:iCs/>
              </w:rPr>
            </w:pPr>
          </w:p>
          <w:p w14:paraId="335872B3" w14:textId="77777777" w:rsidR="00FE14B1" w:rsidRPr="002630D9" w:rsidRDefault="00FE14B1" w:rsidP="00FE14B1">
            <w:pPr>
              <w:rPr>
                <w:i/>
                <w:iCs/>
              </w:rPr>
            </w:pPr>
          </w:p>
          <w:p w14:paraId="633507A7" w14:textId="77777777" w:rsidR="00FE14B1" w:rsidRPr="002630D9" w:rsidRDefault="00FE14B1" w:rsidP="00FE14B1">
            <w:pPr>
              <w:rPr>
                <w:rFonts w:ascii="Arial Black" w:hAnsi="Arial Black"/>
                <w:i/>
                <w:iCs/>
              </w:rPr>
            </w:pPr>
          </w:p>
          <w:p w14:paraId="04738E94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  <w:sz w:val="32"/>
                <w:szCs w:val="32"/>
                <w:u w:val="thick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  <w:sz w:val="32"/>
                <w:szCs w:val="32"/>
                <w:u w:val="thick"/>
              </w:rPr>
              <w:t>Contact Details</w:t>
            </w:r>
          </w:p>
          <w:p w14:paraId="60316F5F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UET Admissions: 042-99029</w:t>
            </w:r>
          </w:p>
          <w:p w14:paraId="638A84C6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216</w:t>
            </w:r>
          </w:p>
          <w:p w14:paraId="54148408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Registrar: 042-99029227</w:t>
            </w:r>
          </w:p>
          <w:p w14:paraId="321A1A86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Deputy Registrar: 042-99029</w:t>
            </w:r>
          </w:p>
          <w:p w14:paraId="2E784492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09</w:t>
            </w:r>
          </w:p>
          <w:p w14:paraId="56EB703A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Assistant Registrar: 042-990</w:t>
            </w:r>
          </w:p>
          <w:p w14:paraId="213D3D16" w14:textId="77777777" w:rsidR="00FE14B1" w:rsidRPr="002630D9" w:rsidRDefault="00FE14B1" w:rsidP="00FE14B1">
            <w:pPr>
              <w:rPr>
                <w:rFonts w:ascii="Arial Black" w:hAnsi="Arial Black"/>
                <w:b/>
                <w:bCs/>
                <w:i/>
                <w:iCs/>
                <w:color w:val="0070C0"/>
              </w:rPr>
            </w:pPr>
            <w:r w:rsidRPr="002630D9">
              <w:rPr>
                <w:rFonts w:ascii="Arial Black" w:hAnsi="Arial Black"/>
                <w:b/>
                <w:bCs/>
                <w:i/>
                <w:iCs/>
                <w:color w:val="0070C0"/>
              </w:rPr>
              <w:t>29417</w:t>
            </w:r>
          </w:p>
          <w:p w14:paraId="455D2A91" w14:textId="77777777" w:rsidR="00FE14B1" w:rsidRPr="002630D9" w:rsidRDefault="00FE14B1" w:rsidP="00FE14B1">
            <w:pPr>
              <w:rPr>
                <w:rFonts w:ascii="Arial Black" w:hAnsi="Arial Black"/>
                <w:i/>
                <w:iCs/>
              </w:rPr>
            </w:pPr>
          </w:p>
          <w:p w14:paraId="2236D1A6" w14:textId="77777777" w:rsidR="00FE14B1" w:rsidRPr="002630D9" w:rsidRDefault="00FE14B1" w:rsidP="00FE14B1">
            <w:pPr>
              <w:rPr>
                <w:rFonts w:ascii="Arial Black" w:hAnsi="Arial Black"/>
                <w:i/>
                <w:iCs/>
              </w:rPr>
            </w:pPr>
          </w:p>
          <w:p w14:paraId="2C158008" w14:textId="77777777" w:rsidR="00FE14B1" w:rsidRPr="002630D9" w:rsidRDefault="00FE14B1" w:rsidP="00FE14B1">
            <w:pPr>
              <w:rPr>
                <w:i/>
                <w:iCs/>
              </w:rPr>
            </w:pPr>
          </w:p>
          <w:p w14:paraId="4FDD8B9F" w14:textId="77777777" w:rsidR="00FE14B1" w:rsidRPr="002630D9" w:rsidRDefault="00FE14B1" w:rsidP="00FE14B1">
            <w:pPr>
              <w:rPr>
                <w:i/>
                <w:iCs/>
              </w:rPr>
            </w:pPr>
          </w:p>
          <w:p w14:paraId="01422F01" w14:textId="77777777" w:rsidR="00FE14B1" w:rsidRPr="002630D9" w:rsidRDefault="00FE14B1" w:rsidP="00FE14B1">
            <w:pPr>
              <w:rPr>
                <w:i/>
                <w:iCs/>
              </w:rPr>
            </w:pPr>
          </w:p>
          <w:p w14:paraId="6311DD7A" w14:textId="77777777" w:rsidR="00FE14B1" w:rsidRPr="002630D9" w:rsidRDefault="00FE14B1" w:rsidP="00FE14B1">
            <w:pPr>
              <w:rPr>
                <w:i/>
                <w:iCs/>
              </w:rPr>
            </w:pPr>
          </w:p>
          <w:p w14:paraId="3F6A804A" w14:textId="77777777" w:rsidR="0037743C" w:rsidRPr="002630D9" w:rsidRDefault="0037743C">
            <w:pPr>
              <w:pStyle w:val="Heading2"/>
              <w:rPr>
                <w:i/>
                <w:iCs/>
              </w:rPr>
            </w:pPr>
          </w:p>
          <w:p w14:paraId="73C87C8F" w14:textId="77777777" w:rsidR="0037743C" w:rsidRPr="002630D9" w:rsidRDefault="0037743C">
            <w:pPr>
              <w:pStyle w:val="Website"/>
              <w:rPr>
                <w:i/>
                <w:iCs/>
              </w:rPr>
            </w:pPr>
          </w:p>
        </w:tc>
      </w:tr>
    </w:tbl>
    <w:p w14:paraId="7FE9FDD9" w14:textId="77777777" w:rsidR="00ED7C90" w:rsidRPr="000E2C45" w:rsidRDefault="00ED7C90" w:rsidP="00D91EF3">
      <w:pPr>
        <w:pStyle w:val="NoSpacing"/>
        <w:rPr>
          <w:sz w:val="6"/>
        </w:rPr>
      </w:pPr>
    </w:p>
    <w:sectPr w:rsidR="00ED7C90" w:rsidRPr="000E2C45" w:rsidSect="00CD4ED2">
      <w:footerReference w:type="default" r:id="rId19"/>
      <w:headerReference w:type="first" r:id="rId20"/>
      <w:footerReference w:type="first" r:id="rId21"/>
      <w:pgSz w:w="15840" w:h="12240" w:orient="landscape"/>
      <w:pgMar w:top="720" w:right="720" w:bottom="432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9C2C" w14:textId="77777777" w:rsidR="006B6C01" w:rsidRDefault="006B6C01" w:rsidP="0037743C">
      <w:pPr>
        <w:spacing w:after="0" w:line="240" w:lineRule="auto"/>
      </w:pPr>
      <w:r>
        <w:separator/>
      </w:r>
    </w:p>
  </w:endnote>
  <w:endnote w:type="continuationSeparator" w:id="0">
    <w:p w14:paraId="70090199" w14:textId="77777777" w:rsidR="006B6C01" w:rsidRDefault="006B6C01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D6E3C" w14:textId="77777777" w:rsidR="000E2C45" w:rsidRDefault="000E2C45">
    <w:pPr>
      <w:pStyle w:val="Footer"/>
    </w:pPr>
    <w:r>
      <w:rPr>
        <w:noProof/>
        <w:lang w:eastAsia="en-US"/>
      </w:rPr>
      <mc:AlternateContent>
        <mc:Choice Requires="wps">
          <w:drawing>
            <wp:inline distT="0" distB="0" distL="0" distR="0" wp14:anchorId="6AD938AB" wp14:editId="2A5FEEBC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AF7B2AE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E8AB" w14:textId="77777777" w:rsidR="000E2C45" w:rsidRPr="000E2C45" w:rsidRDefault="000E2C45" w:rsidP="000E2C45">
    <w:pPr>
      <w:pStyle w:val="Footer"/>
      <w:tabs>
        <w:tab w:val="left" w:pos="10513"/>
      </w:tabs>
    </w:pPr>
    <w:r>
      <w:rPr>
        <w:noProof/>
        <w:lang w:eastAsia="en-US"/>
      </w:rPr>
      <mc:AlternateContent>
        <mc:Choice Requires="wps">
          <w:drawing>
            <wp:inline distT="0" distB="0" distL="0" distR="0" wp14:anchorId="3D566A74" wp14:editId="373EBAE9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1598EB6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  <w:lang w:eastAsia="en-US"/>
      </w:rPr>
      <mc:AlternateContent>
        <mc:Choice Requires="wps">
          <w:drawing>
            <wp:inline distT="0" distB="0" distL="0" distR="0" wp14:anchorId="7C953D28" wp14:editId="0458106F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2E10B31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E65D9" w14:textId="77777777" w:rsidR="006B6C01" w:rsidRDefault="006B6C01" w:rsidP="0037743C">
      <w:pPr>
        <w:spacing w:after="0" w:line="240" w:lineRule="auto"/>
      </w:pPr>
      <w:r>
        <w:separator/>
      </w:r>
    </w:p>
  </w:footnote>
  <w:footnote w:type="continuationSeparator" w:id="0">
    <w:p w14:paraId="2BA093F4" w14:textId="77777777" w:rsidR="006B6C01" w:rsidRDefault="006B6C01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7EC2" w14:textId="77777777"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2AD5D40"/>
    <w:multiLevelType w:val="hybridMultilevel"/>
    <w:tmpl w:val="E70C6C2C"/>
    <w:lvl w:ilvl="0" w:tplc="45A6729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D7E77"/>
    <w:multiLevelType w:val="hybridMultilevel"/>
    <w:tmpl w:val="FB92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074D46"/>
    <w:multiLevelType w:val="hybridMultilevel"/>
    <w:tmpl w:val="4870658E"/>
    <w:lvl w:ilvl="0" w:tplc="65C8045C">
      <w:start w:val="1"/>
      <w:numFmt w:val="bullet"/>
      <w:lvlText w:val=""/>
      <w:lvlJc w:val="left"/>
      <w:pPr>
        <w:ind w:left="644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87"/>
    <w:rsid w:val="00016C11"/>
    <w:rsid w:val="0003011E"/>
    <w:rsid w:val="000425F6"/>
    <w:rsid w:val="00061991"/>
    <w:rsid w:val="00075279"/>
    <w:rsid w:val="000E2C45"/>
    <w:rsid w:val="00132434"/>
    <w:rsid w:val="002630D9"/>
    <w:rsid w:val="00275195"/>
    <w:rsid w:val="002E0133"/>
    <w:rsid w:val="002F5ECB"/>
    <w:rsid w:val="003270C5"/>
    <w:rsid w:val="003309C2"/>
    <w:rsid w:val="0037743C"/>
    <w:rsid w:val="003E1E9B"/>
    <w:rsid w:val="00400FAF"/>
    <w:rsid w:val="00425687"/>
    <w:rsid w:val="0048709F"/>
    <w:rsid w:val="00533C87"/>
    <w:rsid w:val="00555FE1"/>
    <w:rsid w:val="00583200"/>
    <w:rsid w:val="005835E9"/>
    <w:rsid w:val="005F496D"/>
    <w:rsid w:val="00632BB1"/>
    <w:rsid w:val="00636FE2"/>
    <w:rsid w:val="0069002D"/>
    <w:rsid w:val="006B6C01"/>
    <w:rsid w:val="00704FD6"/>
    <w:rsid w:val="00706265"/>
    <w:rsid w:val="00712321"/>
    <w:rsid w:val="00726D69"/>
    <w:rsid w:val="007327A6"/>
    <w:rsid w:val="00736E15"/>
    <w:rsid w:val="00751AA2"/>
    <w:rsid w:val="007B03D6"/>
    <w:rsid w:val="007C70E3"/>
    <w:rsid w:val="007D32C1"/>
    <w:rsid w:val="00830013"/>
    <w:rsid w:val="009775E0"/>
    <w:rsid w:val="009C3321"/>
    <w:rsid w:val="00A01D2E"/>
    <w:rsid w:val="00A55904"/>
    <w:rsid w:val="00A71207"/>
    <w:rsid w:val="00A92C80"/>
    <w:rsid w:val="00AA1785"/>
    <w:rsid w:val="00B10DAC"/>
    <w:rsid w:val="00C2253B"/>
    <w:rsid w:val="00CA1864"/>
    <w:rsid w:val="00CD1B39"/>
    <w:rsid w:val="00CD4ED2"/>
    <w:rsid w:val="00CE1E3B"/>
    <w:rsid w:val="00CF1B6A"/>
    <w:rsid w:val="00D2631E"/>
    <w:rsid w:val="00D91EF3"/>
    <w:rsid w:val="00DC332A"/>
    <w:rsid w:val="00E36671"/>
    <w:rsid w:val="00E75E55"/>
    <w:rsid w:val="00E938FB"/>
    <w:rsid w:val="00ED7C90"/>
    <w:rsid w:val="00F91541"/>
    <w:rsid w:val="00FB1F73"/>
    <w:rsid w:val="00F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81F9C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FE1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u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unhideWhenUsed/>
    <w:qFormat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2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g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\AppData\Roaming\Microsoft\Templates\Science%20&amp;%20tech%20brochure.dotx" TargetMode="External"/></Relationship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employees xmlns="http://schemas.microsoft.com/temp/samples">
  <employee>
    <CustomerName/>
    <CompanyName/>
    <SenderAddress/>
    <Address/>
  </employee>
</employe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9209AF-1AF4-45D7-8C07-B75550FE20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6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2025-09-30T08:29:00Z</dcterms:created>
  <dcterms:modified xsi:type="dcterms:W3CDTF">2025-10-09T06:49:00Z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